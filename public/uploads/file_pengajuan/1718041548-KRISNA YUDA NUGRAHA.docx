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477D" w:rsidRDefault="003C47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4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6237"/>
      </w:tblGrid>
      <w:tr w:rsidR="003C477D">
        <w:tc>
          <w:tcPr>
            <w:tcW w:w="254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Nama*</w:t>
            </w:r>
          </w:p>
        </w:tc>
        <w:tc>
          <w:tcPr>
            <w:tcW w:w="283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KRISNA YUDA NUGRAHA</w:t>
            </w:r>
          </w:p>
        </w:tc>
      </w:tr>
      <w:tr w:rsidR="003C477D">
        <w:tc>
          <w:tcPr>
            <w:tcW w:w="254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Nomor Induk Mahasiswa* </w:t>
            </w:r>
          </w:p>
        </w:tc>
        <w:tc>
          <w:tcPr>
            <w:tcW w:w="283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41520010094</w:t>
            </w:r>
          </w:p>
        </w:tc>
      </w:tr>
      <w:tr w:rsidR="003C477D">
        <w:tc>
          <w:tcPr>
            <w:tcW w:w="2547" w:type="dxa"/>
          </w:tcPr>
          <w:p w:rsidR="003C477D" w:rsidRDefault="00000000">
            <w:pPr>
              <w:tabs>
                <w:tab w:val="left" w:pos="2410"/>
                <w:tab w:val="left" w:pos="35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Judul Skripsi*</w:t>
            </w:r>
          </w:p>
        </w:tc>
        <w:tc>
          <w:tcPr>
            <w:tcW w:w="283" w:type="dxa"/>
          </w:tcPr>
          <w:p w:rsidR="003C477D" w:rsidRDefault="00000000">
            <w:pPr>
              <w:tabs>
                <w:tab w:val="left" w:pos="2410"/>
                <w:tab w:val="left" w:pos="35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3C477D" w:rsidRDefault="00000000">
            <w:pPr>
              <w:tabs>
                <w:tab w:val="left" w:pos="2410"/>
                <w:tab w:val="left" w:pos="35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 REKOMENDASI PENDAKIAN GUNUNG CIKURAY DENGAN ALGORITMA COLLABORATIVE FILTERING DAN METODE SAW (SIMPLE ADDITIVE WEIGHTING)</w:t>
            </w:r>
          </w:p>
        </w:tc>
      </w:tr>
      <w:tr w:rsidR="003C477D">
        <w:tc>
          <w:tcPr>
            <w:tcW w:w="254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Anggota Penguji 1</w:t>
            </w:r>
          </w:p>
        </w:tc>
        <w:tc>
          <w:tcPr>
            <w:tcW w:w="283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</w:tcPr>
          <w:p w:rsidR="003C477D" w:rsidRDefault="00000000">
            <w:pPr>
              <w:tabs>
                <w:tab w:val="left" w:pos="241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Hadi Santoso, S.Kom., M.Kom</w:t>
            </w:r>
          </w:p>
        </w:tc>
      </w:tr>
      <w:tr w:rsidR="003C477D">
        <w:tc>
          <w:tcPr>
            <w:tcW w:w="2547" w:type="dxa"/>
          </w:tcPr>
          <w:p w:rsidR="003C477D" w:rsidRDefault="00000000">
            <w:pPr>
              <w:tabs>
                <w:tab w:val="left" w:pos="2410"/>
                <w:tab w:val="left" w:pos="5007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*) Wajib diisi mahasiswa</w:t>
            </w:r>
          </w:p>
        </w:tc>
        <w:tc>
          <w:tcPr>
            <w:tcW w:w="283" w:type="dxa"/>
          </w:tcPr>
          <w:p w:rsidR="003C477D" w:rsidRDefault="003C477D">
            <w:pPr>
              <w:tabs>
                <w:tab w:val="left" w:pos="2410"/>
                <w:tab w:val="left" w:pos="5007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37" w:type="dxa"/>
          </w:tcPr>
          <w:p w:rsidR="003C477D" w:rsidRDefault="003C477D">
            <w:pPr>
              <w:tabs>
                <w:tab w:val="left" w:pos="2410"/>
                <w:tab w:val="left" w:pos="5007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477D" w:rsidRDefault="003C477D">
      <w:pPr>
        <w:tabs>
          <w:tab w:val="left" w:pos="2410"/>
        </w:tabs>
        <w:spacing w:after="0" w:line="240" w:lineRule="auto"/>
        <w:ind w:left="2552" w:hanging="255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ff5"/>
        <w:tblW w:w="9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6251"/>
        <w:gridCol w:w="1110"/>
        <w:gridCol w:w="1123"/>
      </w:tblGrid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Catatan Revisi Laporan</w:t>
            </w:r>
          </w:p>
        </w:tc>
        <w:tc>
          <w:tcPr>
            <w:tcW w:w="1110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Halaman</w:t>
            </w:r>
          </w:p>
        </w:tc>
        <w:tc>
          <w:tcPr>
            <w:tcW w:w="1123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Checklist</w:t>
            </w: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7B7B47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6251" w:type="dxa"/>
            <w:vAlign w:val="center"/>
          </w:tcPr>
          <w:p w:rsidR="003C477D" w:rsidRDefault="007B7B47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Tambahkan referensi mengenai hasil hari adjusted cosine similarity yang menyatakan bahwa :</w:t>
            </w:r>
          </w:p>
          <w:p w:rsidR="007B7B47" w:rsidRDefault="007B7B47" w:rsidP="007B7B47">
            <w:pPr>
              <w:pStyle w:val="DaftarParagraf"/>
              <w:numPr>
                <w:ilvl w:val="0"/>
                <w:numId w:val="1"/>
              </w:num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Adjusted cosine similarity memiliki hasil terbaik mendekati 1</w:t>
            </w:r>
          </w:p>
          <w:p w:rsidR="007B7B47" w:rsidRPr="007B7B47" w:rsidRDefault="007B7B47" w:rsidP="007B7B47">
            <w:pPr>
              <w:pStyle w:val="DaftarParagraf"/>
              <w:numPr>
                <w:ilvl w:val="0"/>
                <w:numId w:val="1"/>
              </w:num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Adjusted cosine similarity lebih baik dari cosine similarity</w:t>
            </w:r>
          </w:p>
        </w:tc>
        <w:tc>
          <w:tcPr>
            <w:tcW w:w="1110" w:type="dxa"/>
            <w:vAlign w:val="center"/>
          </w:tcPr>
          <w:p w:rsidR="003C477D" w:rsidRDefault="007B7B47" w:rsidP="007B7B47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477D" w:rsidRDefault="003C47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6"/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39"/>
      </w:tblGrid>
      <w:tr w:rsidR="003C477D">
        <w:tc>
          <w:tcPr>
            <w:tcW w:w="9039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Catatan Revisi Lainnya:</w:t>
            </w:r>
          </w:p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477D" w:rsidRDefault="003C47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7"/>
        <w:tblW w:w="9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2"/>
        <w:gridCol w:w="4502"/>
      </w:tblGrid>
      <w:tr w:rsidR="003C477D"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Tanggal Sidang: 5 Juni 2024</w:t>
            </w:r>
          </w:p>
        </w:tc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Tanggal Persetujuan Revisi:</w:t>
            </w:r>
            <w:r w:rsidR="006C1E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</w:t>
            </w:r>
            <w:r w:rsidR="00A41DF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6C1E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Juni 2024</w:t>
            </w:r>
          </w:p>
        </w:tc>
      </w:tr>
      <w:tr w:rsidR="003C477D">
        <w:tc>
          <w:tcPr>
            <w:tcW w:w="4502" w:type="dxa"/>
          </w:tcPr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Tandatangan Anggota Penguji 1</w:t>
            </w:r>
          </w:p>
        </w:tc>
        <w:tc>
          <w:tcPr>
            <w:tcW w:w="4502" w:type="dxa"/>
          </w:tcPr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Tandatangan Anggota Penguji 1</w:t>
            </w:r>
          </w:p>
        </w:tc>
      </w:tr>
      <w:tr w:rsidR="003C477D"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lastRenderedPageBreak/>
              <w:t>Ditandatangani setelah mahasiswa selesai sidang Tugas Akhir</w:t>
            </w:r>
          </w:p>
        </w:tc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Ditandatangani setelah mahasiswa telah menyelesaikan revisi Tugas Akhir</w:t>
            </w:r>
          </w:p>
        </w:tc>
      </w:tr>
    </w:tbl>
    <w:p w:rsidR="003C477D" w:rsidRDefault="003C477D">
      <w:pPr>
        <w:tabs>
          <w:tab w:val="left" w:pos="2410"/>
          <w:tab w:val="left" w:pos="5007"/>
        </w:tabs>
        <w:spacing w:after="0" w:line="240" w:lineRule="auto"/>
        <w:ind w:left="2552" w:hanging="255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8"/>
        <w:tblW w:w="9067" w:type="dxa"/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6237"/>
      </w:tblGrid>
      <w:tr w:rsidR="003C477D">
        <w:trPr>
          <w:trHeight w:val="20"/>
        </w:trPr>
        <w:tc>
          <w:tcPr>
            <w:tcW w:w="254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Nama*</w:t>
            </w:r>
          </w:p>
        </w:tc>
        <w:tc>
          <w:tcPr>
            <w:tcW w:w="283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KRISNA YUDA NUGRAHA</w:t>
            </w:r>
          </w:p>
        </w:tc>
      </w:tr>
      <w:tr w:rsidR="003C477D">
        <w:trPr>
          <w:trHeight w:val="20"/>
        </w:trPr>
        <w:tc>
          <w:tcPr>
            <w:tcW w:w="254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Nomor Induk Mahasiswa* </w:t>
            </w:r>
          </w:p>
        </w:tc>
        <w:tc>
          <w:tcPr>
            <w:tcW w:w="283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41520010094</w:t>
            </w:r>
          </w:p>
        </w:tc>
      </w:tr>
      <w:tr w:rsidR="003C477D">
        <w:trPr>
          <w:trHeight w:val="20"/>
        </w:trPr>
        <w:tc>
          <w:tcPr>
            <w:tcW w:w="254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Judul Skripsi*</w:t>
            </w:r>
          </w:p>
        </w:tc>
        <w:tc>
          <w:tcPr>
            <w:tcW w:w="283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SISTEM REKOMENDASI PENDAKIAN GUNUNG CIKURAY DENGAN ALGORITMA COLLABORATIVE FILTERING DAN METODE SAW (SIMPLE ADDITIVE WEIGHTING)</w:t>
            </w:r>
          </w:p>
        </w:tc>
      </w:tr>
      <w:tr w:rsidR="003C477D">
        <w:trPr>
          <w:trHeight w:val="20"/>
        </w:trPr>
        <w:tc>
          <w:tcPr>
            <w:tcW w:w="254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Nama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Anggota Penguji 2</w:t>
            </w:r>
          </w:p>
        </w:tc>
        <w:tc>
          <w:tcPr>
            <w:tcW w:w="283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23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Lukman Hakim, ST., M.Kom</w:t>
            </w:r>
          </w:p>
        </w:tc>
      </w:tr>
      <w:tr w:rsidR="003C477D">
        <w:trPr>
          <w:trHeight w:val="20"/>
        </w:trPr>
        <w:tc>
          <w:tcPr>
            <w:tcW w:w="2547" w:type="dxa"/>
            <w:vAlign w:val="center"/>
          </w:tcPr>
          <w:p w:rsidR="003C477D" w:rsidRDefault="0000000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*) Wajib diisi mahasiswa</w:t>
            </w:r>
          </w:p>
        </w:tc>
        <w:tc>
          <w:tcPr>
            <w:tcW w:w="283" w:type="dxa"/>
            <w:vAlign w:val="center"/>
          </w:tcPr>
          <w:p w:rsidR="003C477D" w:rsidRDefault="003C477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:rsidR="003C477D" w:rsidRDefault="003C477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477D" w:rsidRDefault="003C477D">
      <w:pPr>
        <w:tabs>
          <w:tab w:val="left" w:pos="2410"/>
          <w:tab w:val="left" w:pos="500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3C477D" w:rsidRDefault="003C477D">
      <w:pPr>
        <w:tabs>
          <w:tab w:val="left" w:pos="2410"/>
          <w:tab w:val="left" w:pos="5007"/>
        </w:tabs>
        <w:spacing w:after="0" w:line="240" w:lineRule="auto"/>
        <w:ind w:left="2552" w:hanging="255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ff9"/>
        <w:tblW w:w="9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"/>
        <w:gridCol w:w="6251"/>
        <w:gridCol w:w="1110"/>
        <w:gridCol w:w="1123"/>
      </w:tblGrid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Catatan Revisi Laporan</w:t>
            </w:r>
          </w:p>
        </w:tc>
        <w:tc>
          <w:tcPr>
            <w:tcW w:w="1110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Halaman</w:t>
            </w:r>
          </w:p>
        </w:tc>
        <w:tc>
          <w:tcPr>
            <w:tcW w:w="1123" w:type="dxa"/>
            <w:vAlign w:val="center"/>
          </w:tcPr>
          <w:p w:rsidR="003C477D" w:rsidRDefault="0000000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Checklist</w:t>
            </w: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Perbaiki rumusan masalah</w:t>
            </w:r>
          </w:p>
        </w:tc>
        <w:tc>
          <w:tcPr>
            <w:tcW w:w="1110" w:type="dxa"/>
            <w:vAlign w:val="center"/>
          </w:tcPr>
          <w:p w:rsidR="003C477D" w:rsidRDefault="006C1E7B" w:rsidP="006C1E7B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Tujuan diperbaiki</w:t>
            </w:r>
          </w:p>
        </w:tc>
        <w:tc>
          <w:tcPr>
            <w:tcW w:w="1110" w:type="dxa"/>
            <w:vAlign w:val="center"/>
          </w:tcPr>
          <w:p w:rsidR="003C477D" w:rsidRDefault="006C1E7B" w:rsidP="006C1E7B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tambahkan referensi untuk penentuan bobot kriteria dan penentuan kriteria</w:t>
            </w:r>
          </w:p>
        </w:tc>
        <w:tc>
          <w:tcPr>
            <w:tcW w:w="1110" w:type="dxa"/>
            <w:vAlign w:val="center"/>
          </w:tcPr>
          <w:p w:rsidR="003C477D" w:rsidRDefault="00331F40" w:rsidP="00331F40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tambahkan di laporan TA hasil dalam bentuk Web rekomendasi dan flowchar algoritma</w:t>
            </w:r>
          </w:p>
        </w:tc>
        <w:tc>
          <w:tcPr>
            <w:tcW w:w="1110" w:type="dxa"/>
            <w:vAlign w:val="center"/>
          </w:tcPr>
          <w:p w:rsidR="003C477D" w:rsidRDefault="007B7B47" w:rsidP="007B7B47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pengujian algoritma blm ada</w:t>
            </w:r>
          </w:p>
        </w:tc>
        <w:tc>
          <w:tcPr>
            <w:tcW w:w="1110" w:type="dxa"/>
            <w:vAlign w:val="center"/>
          </w:tcPr>
          <w:p w:rsidR="003C477D" w:rsidRDefault="007B7B47" w:rsidP="007B7B47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251" w:type="dxa"/>
            <w:vAlign w:val="center"/>
          </w:tcPr>
          <w:p w:rsidR="003C477D" w:rsidRDefault="00000000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kesimpulan diperbaiki sesuai dengan hasil uji algoritma dan implementasi algoritma</w:t>
            </w:r>
          </w:p>
        </w:tc>
        <w:tc>
          <w:tcPr>
            <w:tcW w:w="1110" w:type="dxa"/>
            <w:vAlign w:val="center"/>
          </w:tcPr>
          <w:p w:rsidR="003C477D" w:rsidRDefault="007B7B47" w:rsidP="007B7B47">
            <w:pPr>
              <w:tabs>
                <w:tab w:val="left" w:pos="1800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477D">
        <w:trPr>
          <w:trHeight w:val="454"/>
        </w:trPr>
        <w:tc>
          <w:tcPr>
            <w:tcW w:w="52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51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0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vAlign w:val="center"/>
          </w:tcPr>
          <w:p w:rsidR="003C477D" w:rsidRDefault="003C477D">
            <w:pPr>
              <w:tabs>
                <w:tab w:val="left" w:pos="180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C477D" w:rsidRDefault="003C47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b"/>
        <w:tblW w:w="9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2"/>
        <w:gridCol w:w="4502"/>
      </w:tblGrid>
      <w:tr w:rsidR="003C477D"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Tanggal Sidang: 5 Juni 2024</w:t>
            </w:r>
          </w:p>
        </w:tc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Tanggal Persetujuan Revisi:</w:t>
            </w:r>
            <w:r w:rsidR="006C1E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A41DF2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="006C1E7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Juni 2024</w:t>
            </w:r>
          </w:p>
        </w:tc>
      </w:tr>
      <w:tr w:rsidR="003C477D" w:rsidTr="00A41DF2">
        <w:trPr>
          <w:trHeight w:val="1451"/>
        </w:trPr>
        <w:tc>
          <w:tcPr>
            <w:tcW w:w="4502" w:type="dxa"/>
          </w:tcPr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DF2" w:rsidRDefault="00A41DF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DF2" w:rsidRDefault="00A41DF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Tandatangan Anggota Penguji 2</w:t>
            </w:r>
          </w:p>
        </w:tc>
        <w:tc>
          <w:tcPr>
            <w:tcW w:w="4502" w:type="dxa"/>
          </w:tcPr>
          <w:p w:rsidR="003C477D" w:rsidRDefault="003C477D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3C477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DF2" w:rsidRDefault="00A41DF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A41DF2" w:rsidRDefault="00A41DF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Tandatangan Anggota Penguji 2</w:t>
            </w:r>
          </w:p>
        </w:tc>
      </w:tr>
      <w:tr w:rsidR="003C477D"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Ditandatangani setelah mahasiswa selesai sidang Tugas Akhir</w:t>
            </w:r>
          </w:p>
        </w:tc>
        <w:tc>
          <w:tcPr>
            <w:tcW w:w="4502" w:type="dxa"/>
          </w:tcPr>
          <w:p w:rsidR="003C477D" w:rsidRDefault="00000000">
            <w:pPr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Ditandatangani setelah mahasiswa telah menyelesaikan revisi Tugas Akhir</w:t>
            </w:r>
          </w:p>
        </w:tc>
      </w:tr>
    </w:tbl>
    <w:p w:rsidR="006365BF" w:rsidRDefault="006365BF" w:rsidP="006365BF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6365B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1440" w:right="1440" w:bottom="1440" w:left="1440" w:header="567" w:footer="720" w:gutter="0"/>
          <w:pgNumType w:start="1"/>
          <w:cols w:space="720"/>
        </w:sectPr>
      </w:pPr>
    </w:p>
    <w:p w:rsidR="003C477D" w:rsidRDefault="003C477D" w:rsidP="00A41DF2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3C477D">
      <w:pgSz w:w="11907" w:h="16839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7094A" w:rsidRDefault="00C7094A">
      <w:pPr>
        <w:spacing w:after="0" w:line="240" w:lineRule="auto"/>
      </w:pPr>
      <w:r>
        <w:separator/>
      </w:r>
    </w:p>
  </w:endnote>
  <w:endnote w:type="continuationSeparator" w:id="0">
    <w:p w:rsidR="00C7094A" w:rsidRDefault="00C70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76AF44-78F8-4E3E-AFD9-A49126597BF1}"/>
    <w:embedBold r:id="rId2" w:fontKey="{B45D6B75-812D-40B1-80D5-B70AE69EEB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BE4C3EF-85CD-49BF-B3DE-DB8AC1FDCF73}"/>
    <w:embedItalic r:id="rId4" w:fontKey="{769BCF7C-F408-47D6-8532-A0695042DF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1F2BEB21-9660-4A45-A85A-DBF664E3ABA6}"/>
    <w:embedBold r:id="rId6" w:fontKey="{66ED9084-ADFD-40C1-9E0D-E7C9C82F081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797FAF3A-3330-4FCE-AB59-D76FB88A16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7094A" w:rsidRDefault="00C7094A">
      <w:pPr>
        <w:spacing w:after="0" w:line="240" w:lineRule="auto"/>
      </w:pPr>
      <w:r>
        <w:separator/>
      </w:r>
    </w:p>
  </w:footnote>
  <w:footnote w:type="continuationSeparator" w:id="0">
    <w:p w:rsidR="00C7094A" w:rsidRDefault="00C70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fc"/>
      <w:tblW w:w="906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32"/>
      <w:gridCol w:w="5451"/>
      <w:gridCol w:w="1884"/>
    </w:tblGrid>
    <w:tr w:rsidR="003C477D">
      <w:trPr>
        <w:trHeight w:val="767"/>
        <w:jc w:val="center"/>
      </w:trPr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>
                <wp:extent cx="844086" cy="727789"/>
                <wp:effectExtent l="0" t="0" r="0" b="0"/>
                <wp:docPr id="30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086" cy="72778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 xml:space="preserve">FORMULIR REVISI 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SIDANG TUGAS AKHIR (TA)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PROGRAM STUDI TEKNIK INFORMATIKA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FAKULTAS ILMU KOMPUTER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</w:rPr>
            <w:t>UNIVERSITAS MERCU BUANA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Book Antiqua" w:eastAsia="Book Antiqua" w:hAnsi="Book Antiqua" w:cs="Book Antiqua"/>
              <w:b/>
              <w:color w:val="000000"/>
              <w:sz w:val="144"/>
              <w:szCs w:val="144"/>
            </w:rPr>
          </w:pPr>
          <w:r>
            <w:rPr>
              <w:rFonts w:ascii="Book Antiqua" w:eastAsia="Book Antiqua" w:hAnsi="Book Antiqua" w:cs="Book Antiqua"/>
              <w:b/>
              <w:color w:val="000000"/>
              <w:sz w:val="96"/>
              <w:szCs w:val="96"/>
            </w:rPr>
            <w:t>Q</w:t>
          </w:r>
        </w:p>
      </w:tc>
    </w:tr>
  </w:tbl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8"/>
        <w:szCs w:val="8"/>
      </w:rPr>
    </w:pPr>
  </w:p>
  <w:tbl>
    <w:tblPr>
      <w:tblStyle w:val="affd"/>
      <w:tblW w:w="9060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10"/>
      <w:gridCol w:w="5445"/>
      <w:gridCol w:w="1905"/>
    </w:tblGrid>
    <w:tr w:rsidR="003C477D">
      <w:trPr>
        <w:trHeight w:val="227"/>
      </w:trPr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No.Dokumen</w:t>
          </w:r>
        </w:p>
      </w:tc>
      <w:tc>
        <w:tcPr>
          <w:tcW w:w="5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>09-2.04.20.001</w:t>
          </w:r>
        </w:p>
      </w:tc>
      <w:tc>
        <w:tcPr>
          <w:tcW w:w="19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>Distribusi</w:t>
          </w:r>
        </w:p>
      </w:tc>
    </w:tr>
    <w:tr w:rsidR="003C477D">
      <w:trPr>
        <w:trHeight w:val="77"/>
      </w:trPr>
      <w:tc>
        <w:tcPr>
          <w:tcW w:w="171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Tanggal Efektif</w:t>
          </w:r>
        </w:p>
      </w:tc>
      <w:tc>
        <w:tcPr>
          <w:tcW w:w="5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sz w:val="18"/>
              <w:szCs w:val="18"/>
            </w:rPr>
            <w:t>29 Mei 2024</w:t>
          </w:r>
        </w:p>
      </w:tc>
      <w:tc>
        <w:tcPr>
          <w:tcW w:w="19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18"/>
              <w:szCs w:val="18"/>
            </w:rPr>
            <w:t>ALL</w:t>
          </w:r>
        </w:p>
      </w:tc>
    </w:tr>
  </w:tbl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477D" w:rsidRDefault="003C477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</w:rPr>
    </w:pPr>
  </w:p>
  <w:tbl>
    <w:tblPr>
      <w:tblStyle w:val="affe"/>
      <w:tblW w:w="906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32"/>
      <w:gridCol w:w="5451"/>
      <w:gridCol w:w="1884"/>
    </w:tblGrid>
    <w:tr w:rsidR="003C477D">
      <w:trPr>
        <w:trHeight w:val="767"/>
        <w:jc w:val="center"/>
      </w:trPr>
      <w:tc>
        <w:tcPr>
          <w:tcW w:w="173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36"/>
              <w:szCs w:val="36"/>
            </w:rPr>
          </w:pPr>
          <w:r>
            <w:rPr>
              <w:noProof/>
              <w:color w:val="000000"/>
              <w:sz w:val="24"/>
              <w:szCs w:val="24"/>
            </w:rPr>
            <w:drawing>
              <wp:inline distT="0" distB="0" distL="0" distR="0">
                <wp:extent cx="619952" cy="549647"/>
                <wp:effectExtent l="0" t="0" r="0" b="0"/>
                <wp:docPr id="31" name="image1.jpg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,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952" cy="54964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>PROGRAM STUDI TEKNIK INFORMATIKA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sz w:val="24"/>
              <w:szCs w:val="24"/>
            </w:rPr>
            <w:t xml:space="preserve">FORMULIR REVISI </w:t>
          </w:r>
        </w:p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SIDANG TUGAS AKHIR (TA)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  <w:sz w:val="144"/>
              <w:szCs w:val="144"/>
            </w:rPr>
          </w:pPr>
          <w:r>
            <w:rPr>
              <w:b/>
              <w:color w:val="000000"/>
              <w:sz w:val="72"/>
              <w:szCs w:val="72"/>
            </w:rPr>
            <w:t>Q</w:t>
          </w:r>
        </w:p>
      </w:tc>
    </w:tr>
  </w:tbl>
  <w:p w:rsidR="003C477D" w:rsidRDefault="003C4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both"/>
      <w:rPr>
        <w:color w:val="000000"/>
        <w:sz w:val="8"/>
        <w:szCs w:val="8"/>
      </w:rPr>
    </w:pPr>
  </w:p>
  <w:tbl>
    <w:tblPr>
      <w:tblStyle w:val="afff"/>
      <w:tblW w:w="907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49"/>
      <w:gridCol w:w="3621"/>
      <w:gridCol w:w="2302"/>
    </w:tblGrid>
    <w:tr w:rsidR="003C477D">
      <w:trPr>
        <w:trHeight w:val="227"/>
      </w:trPr>
      <w:tc>
        <w:tcPr>
          <w:tcW w:w="314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No.Dokumen</w:t>
          </w:r>
        </w:p>
      </w:tc>
      <w:tc>
        <w:tcPr>
          <w:tcW w:w="362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19-2.04.03.01</w:t>
          </w:r>
        </w:p>
      </w:tc>
      <w:tc>
        <w:tcPr>
          <w:tcW w:w="23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Distribusi</w:t>
          </w:r>
        </w:p>
      </w:tc>
    </w:tr>
    <w:tr w:rsidR="003C477D">
      <w:trPr>
        <w:trHeight w:val="77"/>
      </w:trPr>
      <w:tc>
        <w:tcPr>
          <w:tcW w:w="314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Tanggal Efektif</w:t>
          </w:r>
        </w:p>
      </w:tc>
      <w:tc>
        <w:tcPr>
          <w:tcW w:w="362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14 Juni 2023</w:t>
          </w:r>
        </w:p>
      </w:tc>
      <w:tc>
        <w:tcPr>
          <w:tcW w:w="23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C477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ALL</w:t>
          </w:r>
        </w:p>
      </w:tc>
    </w:tr>
  </w:tbl>
  <w:p w:rsidR="003C477D" w:rsidRDefault="00000000">
    <w:pPr>
      <w:keepNext/>
      <w:keepLines/>
      <w:spacing w:after="0" w:line="240" w:lineRule="auto"/>
      <w:jc w:val="both"/>
      <w:rPr>
        <w:b/>
        <w:color w:val="BFBFBF"/>
        <w:sz w:val="8"/>
        <w:szCs w:val="8"/>
      </w:rPr>
    </w:pPr>
    <w:r>
      <w:rPr>
        <w:b/>
        <w:color w:val="BFBFBF"/>
        <w:sz w:val="18"/>
        <w:szCs w:val="18"/>
      </w:rPr>
      <w:t>Formulir Checklist Revisi Tugas Akhir</w:t>
    </w:r>
    <w:r>
      <w:rPr>
        <w:color w:val="BFBFBF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C1850"/>
    <w:multiLevelType w:val="hybridMultilevel"/>
    <w:tmpl w:val="6BDEA52C"/>
    <w:lvl w:ilvl="0" w:tplc="3CECB5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83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77D"/>
    <w:rsid w:val="00331F40"/>
    <w:rsid w:val="003C477D"/>
    <w:rsid w:val="00614714"/>
    <w:rsid w:val="006365BF"/>
    <w:rsid w:val="006C1E7B"/>
    <w:rsid w:val="007B7B47"/>
    <w:rsid w:val="00A41DF2"/>
    <w:rsid w:val="00C7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D7E45"/>
  <w15:docId w15:val="{8AE846D7-95EE-4941-A3C6-F2E0D0E1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93A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3E1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E1F33"/>
    <w:rPr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3E1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E1F33"/>
    <w:rPr>
      <w:lang w:eastAsia="id-ID"/>
    </w:rPr>
  </w:style>
  <w:style w:type="table" w:customStyle="1" w:styleId="ae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KisiTabel">
    <w:name w:val="Table Grid"/>
    <w:basedOn w:val="TabelNormal"/>
    <w:uiPriority w:val="39"/>
    <w:rsid w:val="005F6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8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idakAdaSpasi">
    <w:name w:val="No Spacing"/>
    <w:uiPriority w:val="1"/>
    <w:qFormat/>
    <w:rsid w:val="007F54D5"/>
    <w:pPr>
      <w:spacing w:after="0" w:line="240" w:lineRule="auto"/>
    </w:pPr>
  </w:style>
  <w:style w:type="table" w:customStyle="1" w:styleId="aff4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el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DaftarParagraf">
    <w:name w:val="List Paragraph"/>
    <w:basedOn w:val="Normal"/>
    <w:uiPriority w:val="34"/>
    <w:qFormat/>
    <w:rsid w:val="007B7B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jW4RvKPaQw5CVYjUdqOnnE+8g==">CgMxLjA4AHIhMXk3TkZidkc5ZnQtVFZMV1ZzOWdrZEdlLTlwT1BnUm54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~WRL2772.tmp</Template>
  <TotalTime>2940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Doni Hambodo</dc:creator>
  <cp:lastModifiedBy>Krisna Yuda Nugraha</cp:lastModifiedBy>
  <cp:revision>3</cp:revision>
  <dcterms:created xsi:type="dcterms:W3CDTF">2024-06-04T03:39:00Z</dcterms:created>
  <dcterms:modified xsi:type="dcterms:W3CDTF">2024-06-10T08:28:00Z</dcterms:modified>
</cp:coreProperties>
</file>